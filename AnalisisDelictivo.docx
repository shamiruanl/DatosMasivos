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8C973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3262D61" wp14:editId="5588AFA0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D39CD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376455F7" wp14:editId="57BFB2EB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vista de la calle con edificios, establecimientos y cantantes de call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43"/>
      </w:tblGrid>
      <w:tr w:rsidR="00D077E9" w14:paraId="178FFD1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3D4FC59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E761A22" wp14:editId="39A91F15">
                      <wp:extent cx="3646968" cy="217170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46968" cy="2171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B285F6" w14:textId="152EE1A1" w:rsidR="00D077E9" w:rsidRPr="00D86945" w:rsidRDefault="00A6706D" w:rsidP="00D077E9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bidi="es-ES"/>
                                    </w:rPr>
                                    <w:t xml:space="preserve">Exploración de Información </w:t>
                                  </w:r>
                                  <w:r w:rsidR="00034429">
                                    <w:rPr>
                                      <w:lang w:bidi="es-ES"/>
                                    </w:rPr>
                                    <w:t>para el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 xml:space="preserve"> An</w:t>
                                  </w:r>
                                  <w:r>
                                    <w:rPr>
                                      <w:lang w:val="es-MX" w:bidi="es-ES"/>
                                    </w:rPr>
                                    <w:t>á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lisis Delictivo</w:t>
                                  </w:r>
                                </w:p>
                                <w:p w14:paraId="12CA05BD" w14:textId="2FA5A0C8" w:rsidR="00D077E9" w:rsidRPr="00D86945" w:rsidRDefault="00D077E9" w:rsidP="00D077E9">
                                  <w:pPr>
                                    <w:pStyle w:val="Ttulo"/>
                                    <w:spacing w:after="0"/>
                                  </w:pPr>
                                  <w:r w:rsidRPr="00D86945">
                                    <w:rPr>
                                      <w:lang w:bidi="es-ES"/>
                                    </w:rPr>
                                    <w:t>20</w:t>
                                  </w:r>
                                  <w:r w:rsidR="00A6706D">
                                    <w:rPr>
                                      <w:lang w:bidi="es-ES"/>
                                    </w:rPr>
                                    <w:t>24-2025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E761A2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87.15pt;height:17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" filled="f" stroked="f" strokeweight=".5pt">
                      <v:textbox>
                        <w:txbxContent>
                          <w:p w14:paraId="23B285F6" w14:textId="152EE1A1" w:rsidR="00D077E9" w:rsidRPr="00D86945" w:rsidRDefault="00A6706D" w:rsidP="00D077E9">
                            <w:pPr>
                              <w:pStyle w:val="Ttulo"/>
                            </w:pPr>
                            <w:r>
                              <w:rPr>
                                <w:lang w:bidi="es-ES"/>
                              </w:rPr>
                              <w:t xml:space="preserve">Exploración de Información </w:t>
                            </w:r>
                            <w:r w:rsidR="00034429">
                              <w:rPr>
                                <w:lang w:bidi="es-ES"/>
                              </w:rPr>
                              <w:t>para el</w:t>
                            </w:r>
                            <w:r>
                              <w:rPr>
                                <w:lang w:bidi="es-ES"/>
                              </w:rPr>
                              <w:t xml:space="preserve"> An</w:t>
                            </w:r>
                            <w:r>
                              <w:rPr>
                                <w:lang w:val="es-MX" w:bidi="es-ES"/>
                              </w:rPr>
                              <w:t>á</w:t>
                            </w:r>
                            <w:r>
                              <w:rPr>
                                <w:lang w:bidi="es-ES"/>
                              </w:rPr>
                              <w:t>lisis Delictivo</w:t>
                            </w:r>
                          </w:p>
                          <w:p w14:paraId="12CA05BD" w14:textId="2FA5A0C8" w:rsidR="00D077E9" w:rsidRPr="00D86945" w:rsidRDefault="00D077E9" w:rsidP="00D077E9">
                            <w:pPr>
                              <w:pStyle w:val="Ttulo"/>
                              <w:spacing w:after="0"/>
                            </w:pPr>
                            <w:r w:rsidRPr="00D86945">
                              <w:rPr>
                                <w:lang w:bidi="es-ES"/>
                              </w:rPr>
                              <w:t>20</w:t>
                            </w:r>
                            <w:r w:rsidR="00A6706D">
                              <w:rPr>
                                <w:lang w:bidi="es-ES"/>
                              </w:rPr>
                              <w:t>24-2025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CE1A552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D6B9238" wp14:editId="02D560EA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992E994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BF0BA9D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9ED9EC6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0216E842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FD23524C18DD4DFAAF0FE83101F646B1"/>
              </w:placeholder>
              <w15:appearance w15:val="hidden"/>
            </w:sdtPr>
            <w:sdtContent>
              <w:p w14:paraId="5D340B13" w14:textId="00101028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034429">
                  <w:rPr>
                    <w:rStyle w:val="SubttuloCar"/>
                    <w:b w:val="0"/>
                    <w:noProof/>
                    <w:lang w:bidi="es-ES"/>
                  </w:rPr>
                  <w:t>15 octubre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3099C36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4EF39A11" wp14:editId="726A6CB2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E4E3FA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5EAF92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265FF3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DFE142A" w14:textId="3A05BBA3" w:rsidR="00D077E9" w:rsidRDefault="0000000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0FC5AEC6BAA34FD6BB78F7D6C51F5CB4"/>
                </w:placeholder>
                <w15:appearance w15:val="hidden"/>
              </w:sdtPr>
              <w:sdtContent>
                <w:r w:rsidR="00A6706D">
                  <w:rPr>
                    <w:noProof/>
                  </w:rPr>
                  <w:t>S</w:t>
                </w:r>
                <w:r w:rsidR="00A6706D">
                  <w:t>hamir Alejandro Rodríguez Ojeda</w:t>
                </w:r>
              </w:sdtContent>
            </w:sdt>
          </w:p>
          <w:p w14:paraId="275867E6" w14:textId="07548DA1" w:rsidR="00D077E9" w:rsidRDefault="00A6706D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w:t>Datos Masivos</w:t>
            </w:r>
          </w:p>
          <w:p w14:paraId="0596B7D4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3D8CDD8" w14:textId="51CA0758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F0A6806" wp14:editId="1962662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27793A" w14:textId="05669345" w:rsidR="00A6706D" w:rsidRDefault="00A6706D" w:rsidP="00A6706D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B6F3DB" wp14:editId="7C49A4BC">
                                  <wp:extent cx="1670050" cy="835025"/>
                                  <wp:effectExtent l="0" t="0" r="6350" b="3175"/>
                                  <wp:docPr id="368951395" name="Imagen 3" descr="Universidad Autónoma de Nuevo León · Participa CON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Universidad Autónoma de Nuevo León · Participa CON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alphaModFix amt="50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0050" cy="835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A6806" id="Rectángulo 2" o:spid="_x0000_s1027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" fillcolor="#34aba2 [3206]" stroked="f" strokeweight="2pt">
                <v:textbox>
                  <w:txbxContent>
                    <w:p w14:paraId="2427793A" w14:textId="05669345" w:rsidR="00A6706D" w:rsidRDefault="00A6706D" w:rsidP="00A6706D">
                      <w:pPr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CB6F3DB" wp14:editId="7C49A4BC">
                            <wp:extent cx="1670050" cy="835025"/>
                            <wp:effectExtent l="0" t="0" r="6350" b="3175"/>
                            <wp:docPr id="368951395" name="Imagen 3" descr="Universidad Autónoma de Nuevo León · Participa CON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Universidad Autónoma de Nuevo León · Participa CON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alphaModFix amt="50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0050" cy="835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6F5DB534" w14:textId="2B3F506D" w:rsidR="00D077E9" w:rsidRDefault="00A6706D" w:rsidP="00D077E9">
      <w:pPr>
        <w:pStyle w:val="Ttulo1"/>
        <w:rPr>
          <w:noProof/>
        </w:rPr>
      </w:pPr>
      <w:r>
        <w:rPr>
          <w:noProof/>
          <w:lang w:bidi="es-ES"/>
        </w:rPr>
        <w:lastRenderedPageBreak/>
        <w:t xml:space="preserve">Analisis Delictivo 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1ADAF4D8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noProof/>
              </w:rPr>
              <w:id w:val="1660650702"/>
              <w:placeholder>
                <w:docPart w:val="7902A4A579964E26A52C20200C841B4C"/>
              </w:placeholder>
              <w15:appearance w15:val="hidden"/>
            </w:sdtPr>
            <w:sdtContent>
              <w:p w14:paraId="78FD85A5" w14:textId="50DD44EF" w:rsidR="00D077E9" w:rsidRDefault="00A6706D" w:rsidP="00DF027C">
                <w:pPr>
                  <w:pStyle w:val="Ttulo2"/>
                  <w:rPr>
                    <w:noProof/>
                  </w:rPr>
                </w:pPr>
                <w:r>
                  <w:rPr>
                    <w:noProof/>
                  </w:rPr>
                  <w:t>Prediccion de Delito</w:t>
                </w:r>
              </w:p>
            </w:sdtContent>
          </w:sdt>
          <w:p w14:paraId="30FD1197" w14:textId="77777777" w:rsidR="00DF027C" w:rsidRDefault="00DF027C" w:rsidP="00DF027C">
            <w:pPr>
              <w:rPr>
                <w:noProof/>
              </w:rPr>
            </w:pPr>
          </w:p>
          <w:p w14:paraId="713BB6A6" w14:textId="00795981" w:rsidR="00DF027C" w:rsidRDefault="00A6706D" w:rsidP="00DF027C">
            <w:pPr>
              <w:pStyle w:val="Contenido"/>
              <w:rPr>
                <w:noProof/>
              </w:rPr>
            </w:pPr>
            <w:r>
              <w:rPr>
                <w:b/>
                <w:noProof/>
              </w:rPr>
              <w:t>E</w:t>
            </w:r>
            <w:r w:rsidRPr="00A6706D">
              <w:rPr>
                <w:b/>
                <w:noProof/>
              </w:rPr>
              <w:t xml:space="preserve">n un mundo en el que la delincuencia aumenta, muchas organizaciones están interesadas en examinar los detalles de los incidentes para aprender de ellos y prevenir futuros delitos. </w:t>
            </w:r>
          </w:p>
        </w:tc>
      </w:tr>
      <w:tr w:rsidR="00DF027C" w14:paraId="7534BEC9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5CEFC3BB" w14:textId="77777777" w:rsidR="00DF027C" w:rsidRPr="00DF027C" w:rsidRDefault="00DF027C" w:rsidP="00DF027C">
            <w:pPr>
              <w:pStyle w:val="Textodestacado"/>
              <w:jc w:val="center"/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BDF8343" wp14:editId="38BB6F1E">
                      <wp:extent cx="5422005" cy="1057275"/>
                      <wp:effectExtent l="0" t="0" r="0" b="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57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FB7919" w14:textId="68ABE5C5" w:rsidR="00DF027C" w:rsidRPr="00A6706D" w:rsidRDefault="00A6706D" w:rsidP="00DF027C">
                                  <w:pPr>
                                    <w:jc w:val="center"/>
                                    <w:rPr>
                                      <w:sz w:val="48"/>
                                      <w:szCs w:val="4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i/>
                                      <w:sz w:val="56"/>
                                      <w:szCs w:val="56"/>
                                      <w:lang w:val="es-MX" w:bidi="es-ES"/>
                                    </w:rPr>
                                    <w:t>“</w:t>
                                  </w:r>
                                  <w:r w:rsidRPr="00A6706D">
                                    <w:rPr>
                                      <w:i/>
                                      <w:sz w:val="56"/>
                                      <w:szCs w:val="56"/>
                                      <w:lang w:val="es-MX" w:bidi="es-ES"/>
                                    </w:rPr>
                                    <w:t>En casa nos esperan por eso la seguridad es primero</w:t>
                                  </w:r>
                                  <w:r>
                                    <w:rPr>
                                      <w:i/>
                                      <w:sz w:val="56"/>
                                      <w:szCs w:val="56"/>
                                      <w:lang w:val="es-MX" w:bidi="es-ES"/>
                                    </w:rPr>
                                    <w:t>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BDF8343" id="Cuadro de texto 7" o:spid="_x0000_s1028" type="#_x0000_t202" style="width:426.95pt;height: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" filled="f" stroked="f" strokeweight=".5pt">
                      <v:textbox>
                        <w:txbxContent>
                          <w:p w14:paraId="2FFB7919" w14:textId="68ABE5C5" w:rsidR="00DF027C" w:rsidRPr="00A6706D" w:rsidRDefault="00A6706D" w:rsidP="00DF027C">
                            <w:pPr>
                              <w:jc w:val="center"/>
                              <w:rPr>
                                <w:sz w:val="48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i/>
                                <w:sz w:val="56"/>
                                <w:szCs w:val="56"/>
                                <w:lang w:val="es-MX" w:bidi="es-ES"/>
                              </w:rPr>
                              <w:t>“</w:t>
                            </w:r>
                            <w:r w:rsidRPr="00A6706D">
                              <w:rPr>
                                <w:i/>
                                <w:sz w:val="56"/>
                                <w:szCs w:val="56"/>
                                <w:lang w:val="es-MX" w:bidi="es-ES"/>
                              </w:rPr>
                              <w:t>En casa nos esperan por eso la seguridad es primero</w:t>
                            </w:r>
                            <w:r>
                              <w:rPr>
                                <w:i/>
                                <w:sz w:val="56"/>
                                <w:szCs w:val="56"/>
                                <w:lang w:val="es-MX" w:bidi="es-ES"/>
                              </w:rPr>
                              <w:t>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14:paraId="7C9DCF53" w14:textId="77777777" w:rsidTr="00DF027C">
        <w:trPr>
          <w:trHeight w:val="5931"/>
        </w:trPr>
        <w:tc>
          <w:tcPr>
            <w:tcW w:w="9999" w:type="dxa"/>
          </w:tcPr>
          <w:p w14:paraId="03882DC5" w14:textId="77777777" w:rsidR="00DF027C" w:rsidRDefault="00DF027C" w:rsidP="00DF027C">
            <w:pPr>
              <w:pStyle w:val="Textodestacado"/>
              <w:rPr>
                <w:i/>
                <w:noProof/>
                <w:sz w:val="36"/>
              </w:rPr>
            </w:pPr>
          </w:p>
          <w:p w14:paraId="05279EB9" w14:textId="0C2533D4" w:rsidR="00DF027C" w:rsidRDefault="00612C3A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>Link de Datos</w:t>
            </w:r>
            <w:r w:rsidR="00A6706D">
              <w:rPr>
                <w:noProof/>
              </w:rPr>
              <w:t xml:space="preserve">: </w:t>
            </w:r>
            <w:r>
              <w:rPr>
                <w:noProof/>
              </w:rPr>
              <w:t xml:space="preserve"> </w:t>
            </w:r>
            <w:hyperlink r:id="rId9" w:history="1">
              <w:r w:rsidRPr="000C4B62">
                <w:rPr>
                  <w:rStyle w:val="Hipervnculo"/>
                  <w:noProof/>
                </w:rPr>
                <w:t>https://www.kaggle.com/datasets/haseefalam/crime-dataset?resource=download</w:t>
              </w:r>
            </w:hyperlink>
            <w:r>
              <w:rPr>
                <w:noProof/>
              </w:rPr>
              <w:t xml:space="preserve"> </w:t>
            </w:r>
          </w:p>
          <w:p w14:paraId="13FE1EF4" w14:textId="4D1ED3CB" w:rsidR="00A6706D" w:rsidRDefault="00612C3A" w:rsidP="00DF027C">
            <w:pPr>
              <w:pStyle w:val="Contenido"/>
              <w:rPr>
                <w:noProof/>
              </w:rPr>
            </w:pPr>
            <w:r w:rsidRPr="00A6706D"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57B1E037" wp14:editId="281A2E1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252095</wp:posOffset>
                  </wp:positionV>
                  <wp:extent cx="6219825" cy="3157855"/>
                  <wp:effectExtent l="0" t="0" r="9525" b="4445"/>
                  <wp:wrapTight wrapText="bothSides">
                    <wp:wrapPolygon edited="0">
                      <wp:start x="0" y="0"/>
                      <wp:lineTo x="0" y="21500"/>
                      <wp:lineTo x="21567" y="21500"/>
                      <wp:lineTo x="21567" y="0"/>
                      <wp:lineTo x="0" y="0"/>
                    </wp:wrapPolygon>
                  </wp:wrapTight>
                  <wp:docPr id="11553898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38989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31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DA8E6B" w14:textId="70DC43B8" w:rsidR="00A6706D" w:rsidRDefault="00A6706D" w:rsidP="00DF027C">
            <w:pPr>
              <w:pStyle w:val="Contenido"/>
              <w:rPr>
                <w:noProof/>
              </w:rPr>
            </w:pPr>
          </w:p>
          <w:p w14:paraId="27A4E97B" w14:textId="77777777" w:rsidR="00DF027C" w:rsidRDefault="00DF027C" w:rsidP="00DF027C">
            <w:pPr>
              <w:pStyle w:val="Contenido"/>
              <w:rPr>
                <w:i/>
                <w:noProof/>
                <w:sz w:val="36"/>
              </w:rPr>
            </w:pPr>
          </w:p>
        </w:tc>
      </w:tr>
    </w:tbl>
    <w:p w14:paraId="0251473A" w14:textId="77777777" w:rsidR="0087605E" w:rsidRPr="00D70D02" w:rsidRDefault="0087605E" w:rsidP="00AB02A7">
      <w:pPr>
        <w:spacing w:after="200"/>
        <w:rPr>
          <w:noProof/>
        </w:rPr>
      </w:pPr>
    </w:p>
    <w:sectPr w:rsidR="0087605E" w:rsidRPr="00D70D02" w:rsidSect="00AB02A7">
      <w:headerReference w:type="default" r:id="rId11"/>
      <w:footerReference w:type="default" r:id="rId1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FFBE17" w14:textId="77777777" w:rsidR="00634EB0" w:rsidRDefault="00634EB0">
      <w:r>
        <w:separator/>
      </w:r>
    </w:p>
    <w:p w14:paraId="232C4708" w14:textId="77777777" w:rsidR="00634EB0" w:rsidRDefault="00634EB0"/>
  </w:endnote>
  <w:endnote w:type="continuationSeparator" w:id="0">
    <w:p w14:paraId="4AA25E6C" w14:textId="77777777" w:rsidR="00634EB0" w:rsidRDefault="00634EB0">
      <w:r>
        <w:continuationSeparator/>
      </w:r>
    </w:p>
    <w:p w14:paraId="520D385D" w14:textId="77777777" w:rsidR="00634EB0" w:rsidRDefault="00634E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499AC2ED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5134E4C0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F2EE3D" w14:textId="77777777" w:rsidR="00634EB0" w:rsidRDefault="00634EB0">
      <w:r>
        <w:separator/>
      </w:r>
    </w:p>
    <w:p w14:paraId="0FAA88C2" w14:textId="77777777" w:rsidR="00634EB0" w:rsidRDefault="00634EB0"/>
  </w:footnote>
  <w:footnote w:type="continuationSeparator" w:id="0">
    <w:p w14:paraId="587E3496" w14:textId="77777777" w:rsidR="00634EB0" w:rsidRDefault="00634EB0">
      <w:r>
        <w:continuationSeparator/>
      </w:r>
    </w:p>
    <w:p w14:paraId="7CB447C3" w14:textId="77777777" w:rsidR="00634EB0" w:rsidRDefault="00634E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35406F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AA4E78E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199BACB7" w14:textId="77777777" w:rsidR="00D077E9" w:rsidRDefault="00D077E9" w:rsidP="00D077E9">
    <w:pPr>
      <w:pStyle w:val="Encabezado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06D"/>
    <w:rsid w:val="0002482E"/>
    <w:rsid w:val="00034429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3E455F"/>
    <w:rsid w:val="004110DE"/>
    <w:rsid w:val="0044085A"/>
    <w:rsid w:val="004B21A5"/>
    <w:rsid w:val="004E5FEE"/>
    <w:rsid w:val="005037F0"/>
    <w:rsid w:val="00516A86"/>
    <w:rsid w:val="005275F6"/>
    <w:rsid w:val="00572102"/>
    <w:rsid w:val="005F1BB0"/>
    <w:rsid w:val="00612C3A"/>
    <w:rsid w:val="00634EB0"/>
    <w:rsid w:val="00656C4D"/>
    <w:rsid w:val="006E5716"/>
    <w:rsid w:val="006F2C0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7F4233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6706D"/>
    <w:rsid w:val="00A8489E"/>
    <w:rsid w:val="00AB02A7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60AAC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88CA2A"/>
  <w15:docId w15:val="{279E0944-F92A-4572-9DD9-4F7B77AA2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A6706D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670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www.kaggle.com/datasets/haseefalam/crime-dataset?resource=download" TargetMode="Externa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mir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D23524C18DD4DFAAF0FE83101F646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DA1593-C069-4835-9070-A64F2857FC17}"/>
      </w:docPartPr>
      <w:docPartBody>
        <w:p w:rsidR="00A97314" w:rsidRDefault="00000000">
          <w:pPr>
            <w:pStyle w:val="FD23524C18DD4DFAAF0FE83101F646B1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15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0FC5AEC6BAA34FD6BB78F7D6C51F5C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432D9-0E5B-4137-8656-8DF198A37586}"/>
      </w:docPartPr>
      <w:docPartBody>
        <w:p w:rsidR="00A97314" w:rsidRDefault="00000000">
          <w:pPr>
            <w:pStyle w:val="0FC5AEC6BAA34FD6BB78F7D6C51F5CB4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7902A4A579964E26A52C20200C841B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BF92FE-6C2D-4ABB-9F96-7ADEDEDE2481}"/>
      </w:docPartPr>
      <w:docPartBody>
        <w:p w:rsidR="00A97314" w:rsidRDefault="00000000">
          <w:pPr>
            <w:pStyle w:val="7902A4A579964E26A52C20200C841B4C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B7C"/>
    <w:rsid w:val="002A0B7C"/>
    <w:rsid w:val="003E455F"/>
    <w:rsid w:val="00A97314"/>
    <w:rsid w:val="00D55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szCs w:val="22"/>
      <w:lang w:val="es-ES" w:eastAsia="en-U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0E2841" w:themeColor="text2"/>
      <w:spacing w:val="20"/>
      <w:kern w:val="0"/>
      <w:sz w:val="32"/>
      <w:szCs w:val="22"/>
      <w:lang w:val="es-ES" w:eastAsia="en-US"/>
      <w14:ligatures w14:val="none"/>
    </w:rPr>
  </w:style>
  <w:style w:type="paragraph" w:customStyle="1" w:styleId="FD23524C18DD4DFAAF0FE83101F646B1">
    <w:name w:val="FD23524C18DD4DFAAF0FE83101F646B1"/>
  </w:style>
  <w:style w:type="paragraph" w:customStyle="1" w:styleId="0FC5AEC6BAA34FD6BB78F7D6C51F5CB4">
    <w:name w:val="0FC5AEC6BAA34FD6BB78F7D6C51F5CB4"/>
  </w:style>
  <w:style w:type="paragraph" w:customStyle="1" w:styleId="7902A4A579964E26A52C20200C841B4C">
    <w:name w:val="7902A4A579964E26A52C20200C841B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9</TotalTime>
  <Pages>2</Pages>
  <Words>82</Words>
  <Characters>456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shamir</dc:creator>
  <cp:keywords/>
  <cp:lastModifiedBy>RODRIGUEZ OJEDA SHAMIR ALEJANDRO</cp:lastModifiedBy>
  <cp:revision>3</cp:revision>
  <cp:lastPrinted>2006-08-01T17:47:00Z</cp:lastPrinted>
  <dcterms:created xsi:type="dcterms:W3CDTF">2024-10-16T00:28:00Z</dcterms:created>
  <dcterms:modified xsi:type="dcterms:W3CDTF">2024-10-16T00:39:00Z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